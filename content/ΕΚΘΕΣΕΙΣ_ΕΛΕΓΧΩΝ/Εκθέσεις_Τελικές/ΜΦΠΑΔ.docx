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1CDC" w:rsidRPr="004F6104" w:rsidRDefault="00A21CDC" w:rsidP="00E278F9">
      <w:pPr>
        <w:spacing w:line="360" w:lineRule="auto"/>
        <w:ind w:left="2880"/>
        <w:rPr>
          <w:rFonts w:ascii="Times New Roman" w:hAnsi="Times New Roman" w:cs="Times New Roman"/>
          <w:b/>
          <w:bCs/>
          <w:sz w:val="28"/>
          <w:szCs w:val="28"/>
        </w:rPr>
      </w:pPr>
      <w:r w:rsidRPr="004F6104">
        <w:rPr>
          <w:rFonts w:ascii="Times New Roman" w:hAnsi="Times New Roman" w:cs="Times New Roman"/>
          <w:b/>
          <w:bCs/>
          <w:sz w:val="28"/>
          <w:szCs w:val="28"/>
        </w:rPr>
        <w:t>ΕΚΘΕΣΗ ΑΥΤΟΨΙΑΣ</w:t>
      </w:r>
    </w:p>
    <w:p w:rsidR="00A21CDC" w:rsidRDefault="00A21CDC" w:rsidP="00E278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6104">
        <w:rPr>
          <w:rFonts w:ascii="Times New Roman" w:hAnsi="Times New Roman" w:cs="Times New Roman"/>
          <w:b/>
          <w:bCs/>
          <w:sz w:val="28"/>
          <w:szCs w:val="28"/>
        </w:rPr>
        <w:t>ΣΕ ΜΟΝΑΔΑ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ΦΡΟΝΤΙΔΑΣ</w:t>
      </w:r>
      <w:r w:rsidRPr="004F6104">
        <w:rPr>
          <w:rFonts w:ascii="Times New Roman" w:hAnsi="Times New Roman" w:cs="Times New Roman"/>
          <w:b/>
          <w:bCs/>
          <w:sz w:val="28"/>
          <w:szCs w:val="28"/>
        </w:rPr>
        <w:t xml:space="preserve"> ΠΡΟΣΧΟΛΙΚΗΣ ΑΓΩΓΗΣ ΚΑΙ ΔΙΑΠΑΙΔΑΓΩΓΗΣΗΣ </w:t>
      </w:r>
    </w:p>
    <w:p w:rsidR="00A21CDC" w:rsidRPr="00D97A7B" w:rsidRDefault="00A21CDC" w:rsidP="00E278F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Ημερομηνία Πραγματοποίησης της επίσκεψης: </w:t>
      </w:r>
    </w:p>
    <w:p w:rsidR="00A21CDC" w:rsidRPr="00D97A7B" w:rsidRDefault="00A21CDC" w:rsidP="00E278F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Παιδικός/Βρεφικός/Βρεφονηπιακός Σταθμός: </w:t>
      </w: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Διακριτικός Τίτλος: </w:t>
      </w: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Διεύθυνση: </w:t>
      </w: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Ιδιοκτησία: </w:t>
      </w: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Όνομα Υπευθύνου: </w:t>
      </w: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Άδεια Ίδρυσης: </w:t>
      </w: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Άδεια Λειτουργίας: </w:t>
      </w: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Δυναμικότητα: </w:t>
      </w: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Φιλοξενούμενα νήπια/βρέφη: </w:t>
      </w: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Ωράριο Λειτουργίας: </w:t>
      </w: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Παροχή Φαγητού: </w:t>
      </w: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Αναρτημένο Διαιτολόγιο:</w:t>
      </w: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Πιστοποιητικό Πυρασφάλειας: </w:t>
      </w:r>
    </w:p>
    <w:p w:rsidR="00A21CDC" w:rsidRDefault="00A21CDC" w:rsidP="00E278F9">
      <w:pPr>
        <w:spacing w:line="360" w:lineRule="auto"/>
        <w:rPr>
          <w:rFonts w:ascii="Times New Roman" w:hAnsi="Times New Roman" w:cs="Times New Roman"/>
        </w:rPr>
      </w:pPr>
    </w:p>
    <w:p w:rsidR="00A21CDC" w:rsidRPr="00ED1C31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D1C31">
        <w:rPr>
          <w:rFonts w:ascii="Times New Roman" w:hAnsi="Times New Roman" w:cs="Times New Roman"/>
        </w:rPr>
        <w:t>Περιγραφή των χώρων και των συνθηκών διαβίωσης:</w:t>
      </w: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Αλλαγές ή παρεμβάσεις που έχουν πραγματοποιηθεί στους εσωτερικούς ή περιβάλλοντες χώρους μετά τη χορήγηση άδειας λειτουργίας της Μονάδας:</w:t>
      </w:r>
    </w:p>
    <w:p w:rsidR="00A21CDC" w:rsidRPr="004F6104" w:rsidRDefault="00A21CDC" w:rsidP="00E278F9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Τυχόν αλλαγές που έχουν πραγματοποιηθεί:</w:t>
      </w:r>
    </w:p>
    <w:p w:rsidR="00A21CDC" w:rsidRPr="004F6104" w:rsidRDefault="00A21CDC" w:rsidP="00E278F9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Συνθήκες καθαριότητας, υγιεινής και ασφαλούς παραμονής των φιλοξενούμενων: </w:t>
      </w:r>
    </w:p>
    <w:p w:rsidR="00A21CDC" w:rsidRPr="004F6104" w:rsidRDefault="00A21CDC" w:rsidP="00E278F9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A21CDC" w:rsidRPr="004F6104" w:rsidRDefault="00A21CDC" w:rsidP="00E278F9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Ποιες δραστηριότητες περιλαμβάνει το παιδαγωγικό πρόγραμμα ώστε να εξασφαλίζονται οι προϋποθέσεις για την ομαλή ψυχοσυναισθηματική ανάπτυξη των παιδιών:</w:t>
      </w:r>
    </w:p>
    <w:p w:rsidR="00A21CDC" w:rsidRPr="001355E4" w:rsidRDefault="00A21CDC" w:rsidP="00E278F9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A21CDC" w:rsidRPr="001355E4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Υπάρχει πρόβλεψη για ιατρική παρακολούθηση των παιδιών και με ποια συχνότητα:</w:t>
      </w:r>
    </w:p>
    <w:p w:rsidR="00A21CDC" w:rsidRPr="001355E4" w:rsidRDefault="00A21CDC" w:rsidP="00E278F9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355E4">
        <w:rPr>
          <w:rFonts w:ascii="Times New Roman" w:hAnsi="Times New Roman" w:cs="Times New Roman"/>
        </w:rPr>
        <w:t>Υπάρχει συνεργασία με ειδικούς εξωτερικούς συνεργάτες, κοινωνικούς λειτουργούς – ψυχολόγους, εντός ή εκτός της Μονάδας για ψυχολογική υποστήριξη των παιδιών ή των γονέων όταν αυτό χρειάζεται:</w:t>
      </w:r>
    </w:p>
    <w:p w:rsidR="00A21CDC" w:rsidRPr="001355E4" w:rsidRDefault="00A21CDC" w:rsidP="00E278F9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A21CDC" w:rsidRPr="00ED1C31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D1C31">
        <w:rPr>
          <w:rFonts w:ascii="Times New Roman" w:hAnsi="Times New Roman" w:cs="Times New Roman"/>
        </w:rPr>
        <w:t>Προσωπικό κατά ειδικότητα:</w:t>
      </w:r>
    </w:p>
    <w:p w:rsidR="00A21CDC" w:rsidRPr="00CF76D3" w:rsidRDefault="00A21CDC" w:rsidP="00E278F9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A21CDC" w:rsidRDefault="00A21CDC" w:rsidP="00E278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Διευθυντής-τρια:</w:t>
      </w:r>
    </w:p>
    <w:p w:rsidR="00A21CDC" w:rsidRDefault="00A21CDC" w:rsidP="00E278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Νηπιαγωγοί:</w:t>
      </w:r>
    </w:p>
    <w:p w:rsidR="00A21CDC" w:rsidRDefault="00A21CDC" w:rsidP="00E278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Βρεφονηπιοκόμοι:</w:t>
      </w:r>
    </w:p>
    <w:p w:rsidR="00A21CDC" w:rsidRDefault="00A21CDC" w:rsidP="00E278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Μάγειρας/Μαγείρισσα: </w:t>
      </w:r>
    </w:p>
    <w:p w:rsidR="00A21CDC" w:rsidRDefault="00A21CDC" w:rsidP="00E278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Οδηγοί:</w:t>
      </w:r>
    </w:p>
    <w:p w:rsidR="00A21CDC" w:rsidRDefault="00A21CDC" w:rsidP="00E278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Συνοδοί Μαθητών:</w:t>
      </w:r>
    </w:p>
    <w:p w:rsidR="00A21CDC" w:rsidRDefault="00A21CDC" w:rsidP="00E278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Καθαριστές:</w:t>
      </w:r>
    </w:p>
    <w:p w:rsidR="00A21CDC" w:rsidRPr="003B1BA4" w:rsidRDefault="00A21CDC" w:rsidP="00E278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Γραμματεία:</w:t>
      </w:r>
    </w:p>
    <w:p w:rsidR="00A21CDC" w:rsidRPr="00ED1C31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D1C31">
        <w:rPr>
          <w:rFonts w:ascii="Times New Roman" w:hAnsi="Times New Roman" w:cs="Times New Roman"/>
        </w:rPr>
        <w:t>Είναι θεωρημένα τα πιστοποιητικά υγείας του προσωπικού;</w:t>
      </w: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Έχει γίνει έγκριση του προσωπικού από τον Δήμο;</w:t>
      </w:r>
    </w:p>
    <w:p w:rsidR="00A21CDC" w:rsidRDefault="00A21CDC" w:rsidP="00E27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Τηρούμενα Βιβλία:</w:t>
      </w:r>
    </w:p>
    <w:p w:rsidR="00A21CDC" w:rsidRDefault="00A21CDC" w:rsidP="00E278F9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Α. Βιβλίο Συμβάντων:</w:t>
      </w:r>
    </w:p>
    <w:p w:rsidR="00A21CDC" w:rsidRDefault="00A21CDC" w:rsidP="00E278F9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Β. Κάρτες Υγείας Νηπίων:</w:t>
      </w:r>
    </w:p>
    <w:p w:rsidR="00A21CDC" w:rsidRDefault="00A21CDC" w:rsidP="00E278F9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Γ. Βιβλίο Εκδρομών, Επισκέψεων, Ομιλιών, Διαλέξεων:</w:t>
      </w:r>
    </w:p>
    <w:p w:rsidR="00A21CDC" w:rsidRDefault="00A21CDC" w:rsidP="00E278F9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Δ. Βιβλίο Παρουσίας Νηπίων:</w:t>
      </w:r>
    </w:p>
    <w:p w:rsidR="00A21CDC" w:rsidRDefault="00A21CDC" w:rsidP="00E278F9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Ε. Μητρώο Βρεφών/Νηπίων:</w:t>
      </w:r>
    </w:p>
    <w:p w:rsidR="00A21CDC" w:rsidRDefault="00A21CDC" w:rsidP="00E278F9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ΣΤ. Βιβλίο ή κατάσταση Παρουσίας του Προσωπικού:</w:t>
      </w:r>
    </w:p>
    <w:p w:rsidR="00A21CDC" w:rsidRDefault="00A21CDC" w:rsidP="00E278F9">
      <w:pPr>
        <w:spacing w:line="360" w:lineRule="auto"/>
        <w:ind w:left="360"/>
        <w:rPr>
          <w:rFonts w:ascii="Times New Roman" w:hAnsi="Times New Roman" w:cs="Times New Roman"/>
        </w:rPr>
      </w:pPr>
    </w:p>
    <w:p w:rsidR="00A21CDC" w:rsidRDefault="00A21CDC" w:rsidP="00E278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D1C31">
        <w:rPr>
          <w:rFonts w:ascii="Times New Roman" w:hAnsi="Times New Roman" w:cs="Times New Roman"/>
        </w:rPr>
        <w:t>ΠΡΟΤΑΣΕΙΣ ΓΙΑ ΤΗΝ ΚΑΛΥΤΕΡΗ ΟΡΓΑΝΩΣΗ ΚΑΙ ΛΕΙΤΟΥΡΓΙΑ ΤΗΣ ΜΟΝΑΔΑΣ</w:t>
      </w:r>
    </w:p>
    <w:p w:rsidR="00A21CDC" w:rsidRPr="00D97A7B" w:rsidRDefault="00A21CDC" w:rsidP="00E278F9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</w:p>
    <w:p w:rsidR="00A21CDC" w:rsidRPr="00D97A7B" w:rsidRDefault="00A21CDC" w:rsidP="00E278F9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</w:p>
    <w:p w:rsidR="00A21CDC" w:rsidRPr="00ED1C31" w:rsidRDefault="00A21CDC" w:rsidP="00E278F9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ΑΝΑΦΟΡΑ ΣΧΕΤΙΚΑ ΜΕ ΤΑ ΜΕΤΡΑ ΠΡΟΣΤΑΣΙΑΣ ΑΠΟ ΤΟΝ </w:t>
      </w:r>
      <w:r>
        <w:rPr>
          <w:rFonts w:ascii="Times New Roman" w:hAnsi="Times New Roman" w:cs="Times New Roman"/>
          <w:lang w:val="en-US"/>
        </w:rPr>
        <w:t>COVID</w:t>
      </w:r>
      <w:r w:rsidRPr="00FA5115">
        <w:rPr>
          <w:rFonts w:ascii="Times New Roman" w:hAnsi="Times New Roman" w:cs="Times New Roman"/>
        </w:rPr>
        <w:t>-19</w:t>
      </w:r>
    </w:p>
    <w:p w:rsidR="00A21CDC" w:rsidRDefault="00A21CDC" w:rsidP="00E278F9">
      <w:pPr>
        <w:spacing w:line="360" w:lineRule="auto"/>
        <w:rPr>
          <w:rFonts w:ascii="Times New Roman" w:hAnsi="Times New Roman" w:cs="Times New Roman"/>
        </w:rPr>
      </w:pPr>
    </w:p>
    <w:p w:rsidR="00A21CDC" w:rsidRPr="00ED1C31" w:rsidRDefault="00A21CDC" w:rsidP="00E278F9">
      <w:pPr>
        <w:spacing w:line="360" w:lineRule="auto"/>
        <w:rPr>
          <w:rFonts w:ascii="Times New Roman" w:hAnsi="Times New Roman" w:cs="Times New Roman"/>
        </w:rPr>
      </w:pPr>
    </w:p>
    <w:sectPr w:rsidR="00A21CDC" w:rsidRPr="00ED1C31" w:rsidSect="006E3F88">
      <w:pgSz w:w="11906" w:h="16838"/>
      <w:pgMar w:top="510" w:right="720" w:bottom="51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A878A2"/>
    <w:multiLevelType w:val="hybridMultilevel"/>
    <w:tmpl w:val="70804B7A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EA04EC"/>
    <w:multiLevelType w:val="hybridMultilevel"/>
    <w:tmpl w:val="98CE808C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E5444A"/>
    <w:multiLevelType w:val="hybridMultilevel"/>
    <w:tmpl w:val="7974BE0C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7EE27EE1"/>
    <w:multiLevelType w:val="hybridMultilevel"/>
    <w:tmpl w:val="BC7A3BA0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drawingGridHorizontalSpacing w:val="110"/>
  <w:displayHorizontalDrawingGridEvery w:val="2"/>
  <w:displayVerticalDrawingGridEvery w:val="2"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F6104"/>
    <w:rsid w:val="00073A28"/>
    <w:rsid w:val="00076B02"/>
    <w:rsid w:val="0008126A"/>
    <w:rsid w:val="0009244D"/>
    <w:rsid w:val="001248BA"/>
    <w:rsid w:val="001355E4"/>
    <w:rsid w:val="001C4BF4"/>
    <w:rsid w:val="00227E5A"/>
    <w:rsid w:val="003B1BA4"/>
    <w:rsid w:val="004F6104"/>
    <w:rsid w:val="005B2A6B"/>
    <w:rsid w:val="006E3F88"/>
    <w:rsid w:val="006F237D"/>
    <w:rsid w:val="007D1B57"/>
    <w:rsid w:val="009E56BA"/>
    <w:rsid w:val="00A21CDC"/>
    <w:rsid w:val="00AD241D"/>
    <w:rsid w:val="00B5031E"/>
    <w:rsid w:val="00B72351"/>
    <w:rsid w:val="00BB4AF5"/>
    <w:rsid w:val="00CA404B"/>
    <w:rsid w:val="00CF76D3"/>
    <w:rsid w:val="00D068B1"/>
    <w:rsid w:val="00D91A92"/>
    <w:rsid w:val="00D97A7B"/>
    <w:rsid w:val="00DA7399"/>
    <w:rsid w:val="00DB051B"/>
    <w:rsid w:val="00E278F9"/>
    <w:rsid w:val="00E660F3"/>
    <w:rsid w:val="00E74D12"/>
    <w:rsid w:val="00ED1C31"/>
    <w:rsid w:val="00EE4A91"/>
    <w:rsid w:val="00FA5115"/>
    <w:rsid w:val="00FB5A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l-GR" w:eastAsia="el-G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8B1"/>
    <w:pPr>
      <w:spacing w:after="160" w:line="259" w:lineRule="auto"/>
    </w:pPr>
    <w:rPr>
      <w:rFonts w:cs="Calibri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4F6104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2</Pages>
  <Words>268</Words>
  <Characters>1452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ΕΚΘΕΣΗ ΑΥΤΟΨΙΑΣ</dc:title>
  <dc:subject/>
  <dc:creator>Draz</dc:creator>
  <cp:keywords/>
  <dc:description/>
  <cp:lastModifiedBy>USER</cp:lastModifiedBy>
  <cp:revision>2</cp:revision>
  <dcterms:created xsi:type="dcterms:W3CDTF">2020-09-15T11:04:00Z</dcterms:created>
  <dcterms:modified xsi:type="dcterms:W3CDTF">2020-09-15T11:04:00Z</dcterms:modified>
</cp:coreProperties>
</file>